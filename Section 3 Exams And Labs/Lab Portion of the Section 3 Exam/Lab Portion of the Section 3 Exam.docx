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72B21A1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27651">
              <w:t>234</w:t>
            </w:r>
            <w:r w:rsidR="00DA48F5">
              <w:t>3</w:t>
            </w:r>
            <w:r>
              <w:t xml:space="preserve"> – </w:t>
            </w:r>
            <w:r w:rsidR="00DA48F5">
              <w:t>Object Oriented Programming with C#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3D0B78EB" w:rsidR="00272DDC" w:rsidRPr="006E6826" w:rsidRDefault="00751663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5459D570" w:rsidR="00272DDC" w:rsidRPr="006E6826" w:rsidRDefault="009640F6" w:rsidP="007F5540">
            <w:pPr>
              <w:keepNext/>
              <w:keepLines/>
            </w:pPr>
            <w:r>
              <w:t>Cristhian Carcamo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178A9BCF" w:rsidR="00272DDC" w:rsidRPr="006E6826" w:rsidRDefault="00FA3DD0" w:rsidP="007F5540">
            <w:pPr>
              <w:keepNext/>
              <w:keepLines/>
            </w:pPr>
            <w:r>
              <w:t>3</w:t>
            </w:r>
            <w:r w:rsidR="009640F6">
              <w:t>/</w:t>
            </w:r>
            <w:r w:rsidR="00165E88">
              <w:t>2</w:t>
            </w:r>
            <w:r w:rsidR="00C51F19">
              <w:t>7</w:t>
            </w:r>
            <w:r w:rsidR="009640F6"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3FFEC3C2" w14:textId="4D8A39CB" w:rsidR="00E640B3" w:rsidRDefault="00E640B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190D79F" w14:textId="3D16C9E5" w:rsidR="00B1476A" w:rsidRPr="005D06A2" w:rsidRDefault="005D06A2" w:rsidP="005D06A2">
      <w:pPr>
        <w:jc w:val="center"/>
        <w:rPr>
          <w:b/>
          <w:bCs/>
        </w:rPr>
      </w:pPr>
      <w:r w:rsidRPr="005D06A2">
        <w:rPr>
          <w:b/>
          <w:bCs/>
        </w:rPr>
        <w:t>Lab Portion of the Section 3 Exam</w:t>
      </w:r>
    </w:p>
    <w:p w14:paraId="61693A2F" w14:textId="77777777" w:rsidR="00B1476A" w:rsidRDefault="00B1476A">
      <w:r>
        <w:br w:type="page"/>
      </w:r>
    </w:p>
    <w:p w14:paraId="75016933" w14:textId="545D97CA" w:rsidR="005A36BD" w:rsidRDefault="005D06A2">
      <w:r>
        <w:lastRenderedPageBreak/>
        <w:t>Development:</w:t>
      </w:r>
    </w:p>
    <w:p w14:paraId="608F5706" w14:textId="77777777" w:rsidR="005D06A2" w:rsidRDefault="005D06A2"/>
    <w:p w14:paraId="6E3E7CDA" w14:textId="1C339083" w:rsidR="00D0521A" w:rsidRDefault="00D0521A" w:rsidP="00165E88">
      <w:r w:rsidRPr="00D0521A">
        <w:drawing>
          <wp:inline distT="0" distB="0" distL="0" distR="0" wp14:anchorId="2C1EA0AF" wp14:editId="78BD6BDE">
            <wp:extent cx="6309360" cy="4206240"/>
            <wp:effectExtent l="0" t="0" r="0" b="3810"/>
            <wp:docPr id="188003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36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A72B" w14:textId="77777777" w:rsidR="00D0521A" w:rsidRDefault="00D0521A">
      <w:r>
        <w:br w:type="page"/>
      </w:r>
    </w:p>
    <w:p w14:paraId="547B608B" w14:textId="70B07E69" w:rsidR="00D0521A" w:rsidRDefault="00D0521A" w:rsidP="00165E88">
      <w:r w:rsidRPr="00D0521A">
        <w:lastRenderedPageBreak/>
        <w:drawing>
          <wp:inline distT="0" distB="0" distL="0" distR="0" wp14:anchorId="3923A11B" wp14:editId="045CAAF2">
            <wp:extent cx="6309360" cy="4206240"/>
            <wp:effectExtent l="0" t="0" r="0" b="3810"/>
            <wp:docPr id="3803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56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A4C" w14:textId="77777777" w:rsidR="00D0521A" w:rsidRDefault="00D0521A">
      <w:r>
        <w:br w:type="page"/>
      </w:r>
    </w:p>
    <w:p w14:paraId="6A26E1C7" w14:textId="60701F3E" w:rsidR="00EF189E" w:rsidRDefault="00D0521A" w:rsidP="00165E88">
      <w:r w:rsidRPr="00D0521A">
        <w:lastRenderedPageBreak/>
        <w:drawing>
          <wp:inline distT="0" distB="0" distL="0" distR="0" wp14:anchorId="637D942A" wp14:editId="68C8AC18">
            <wp:extent cx="6309360" cy="4206240"/>
            <wp:effectExtent l="0" t="0" r="0" b="3810"/>
            <wp:docPr id="134922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29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C75" w14:textId="77777777" w:rsidR="00EF189E" w:rsidRDefault="00EF189E">
      <w:r>
        <w:br w:type="page"/>
      </w:r>
    </w:p>
    <w:p w14:paraId="4F71EBCE" w14:textId="1500F3CF" w:rsidR="00EF189E" w:rsidRDefault="00EF189E" w:rsidP="00165E88">
      <w:r w:rsidRPr="00EF189E">
        <w:lastRenderedPageBreak/>
        <w:drawing>
          <wp:inline distT="0" distB="0" distL="0" distR="0" wp14:anchorId="4B1C13B2" wp14:editId="0471CE81">
            <wp:extent cx="6309360" cy="4206240"/>
            <wp:effectExtent l="0" t="0" r="0" b="3810"/>
            <wp:docPr id="127606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6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F974" w14:textId="77777777" w:rsidR="00EF189E" w:rsidRDefault="00EF189E">
      <w:r>
        <w:br w:type="page"/>
      </w:r>
    </w:p>
    <w:p w14:paraId="6A608CA8" w14:textId="48C1A7F1" w:rsidR="00C977DF" w:rsidRDefault="00225723" w:rsidP="00225723">
      <w:r w:rsidRPr="00225723">
        <w:lastRenderedPageBreak/>
        <w:t>Enter your name and covert it to Cipher Text</w:t>
      </w:r>
    </w:p>
    <w:p w14:paraId="74116F0A" w14:textId="2BBDF6D3" w:rsidR="00225723" w:rsidRDefault="00225723" w:rsidP="00225723">
      <w:r w:rsidRPr="00225723">
        <w:drawing>
          <wp:inline distT="0" distB="0" distL="0" distR="0" wp14:anchorId="4807A791" wp14:editId="68B445E2">
            <wp:extent cx="4619659" cy="4810160"/>
            <wp:effectExtent l="0" t="0" r="9525" b="9525"/>
            <wp:docPr id="35354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C20A" w14:textId="77777777" w:rsidR="00225723" w:rsidRDefault="00225723">
      <w:r>
        <w:br w:type="page"/>
      </w:r>
    </w:p>
    <w:p w14:paraId="3CA00354" w14:textId="77777777" w:rsidR="00225723" w:rsidRPr="00225723" w:rsidRDefault="00225723" w:rsidP="00225723">
      <w:r w:rsidRPr="00225723">
        <w:lastRenderedPageBreak/>
        <w:t>Enter Professor Greg Morris and convert it to Cipher Text</w:t>
      </w:r>
    </w:p>
    <w:p w14:paraId="0623F015" w14:textId="7019A579" w:rsidR="00225723" w:rsidRDefault="00225723" w:rsidP="00225723">
      <w:r w:rsidRPr="00225723">
        <w:drawing>
          <wp:inline distT="0" distB="0" distL="0" distR="0" wp14:anchorId="2EEECAE7" wp14:editId="19EAD14B">
            <wp:extent cx="4629184" cy="4838735"/>
            <wp:effectExtent l="0" t="0" r="0" b="0"/>
            <wp:docPr id="112900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9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84" cy="4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1363" w14:textId="77777777" w:rsidR="00225723" w:rsidRDefault="00225723">
      <w:r>
        <w:br w:type="page"/>
      </w:r>
    </w:p>
    <w:p w14:paraId="07E3E292" w14:textId="77777777" w:rsidR="00225723" w:rsidRPr="00225723" w:rsidRDefault="00225723" w:rsidP="00225723">
      <w:r w:rsidRPr="00225723">
        <w:lastRenderedPageBreak/>
        <w:t>Convert the following phrase to Cipher text:  Four Score and Seven Year ago.</w:t>
      </w:r>
    </w:p>
    <w:p w14:paraId="26A7028D" w14:textId="0AEF83F5" w:rsidR="00225723" w:rsidRDefault="00225723" w:rsidP="00225723">
      <w:r w:rsidRPr="00225723">
        <w:drawing>
          <wp:inline distT="0" distB="0" distL="0" distR="0" wp14:anchorId="470610E5" wp14:editId="4EC2F58F">
            <wp:extent cx="4591084" cy="4848260"/>
            <wp:effectExtent l="0" t="0" r="0" b="0"/>
            <wp:docPr id="52900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0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48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0E4B" w14:textId="77777777" w:rsidR="00225723" w:rsidRDefault="00225723">
      <w:r>
        <w:br w:type="page"/>
      </w:r>
    </w:p>
    <w:p w14:paraId="4F443387" w14:textId="77777777" w:rsidR="00225723" w:rsidRPr="00225723" w:rsidRDefault="00225723" w:rsidP="00225723">
      <w:r w:rsidRPr="00225723">
        <w:lastRenderedPageBreak/>
        <w:t>For giggles, use your name as cipher text and covert it back to plain text to see what it says</w:t>
      </w:r>
    </w:p>
    <w:p w14:paraId="21245C24" w14:textId="1529B7DB" w:rsidR="00225723" w:rsidRDefault="00225723" w:rsidP="00225723">
      <w:r w:rsidRPr="00225723">
        <w:drawing>
          <wp:inline distT="0" distB="0" distL="0" distR="0" wp14:anchorId="2EF2D2E6" wp14:editId="349187EA">
            <wp:extent cx="4638709" cy="4829210"/>
            <wp:effectExtent l="0" t="0" r="9525" b="9525"/>
            <wp:docPr id="171287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5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48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1336" w14:textId="77777777" w:rsidR="00225723" w:rsidRDefault="00225723">
      <w:r>
        <w:br w:type="page"/>
      </w:r>
    </w:p>
    <w:p w14:paraId="05B8949B" w14:textId="59068393" w:rsidR="00225723" w:rsidRDefault="00225723" w:rsidP="00225723">
      <w:r w:rsidRPr="00225723">
        <w:lastRenderedPageBreak/>
        <w:t>Show the plaintext of the following cipher text phrase: "</w:t>
      </w:r>
      <w:proofErr w:type="spellStart"/>
      <w:r w:rsidRPr="00225723">
        <w:t>HfVFo</w:t>
      </w:r>
      <w:proofErr w:type="spellEnd"/>
      <w:r w:rsidRPr="00225723">
        <w:t xml:space="preserve"> </w:t>
      </w:r>
      <w:proofErr w:type="spellStart"/>
      <w:r w:rsidRPr="00225723">
        <w:t>EIcN</w:t>
      </w:r>
      <w:proofErr w:type="spellEnd"/>
      <w:r w:rsidRPr="00225723">
        <w:t xml:space="preserve"> </w:t>
      </w:r>
      <w:proofErr w:type="spellStart"/>
      <w:r w:rsidRPr="00225723">
        <w:t>OFv</w:t>
      </w:r>
      <w:proofErr w:type="spellEnd"/>
      <w:r w:rsidRPr="00225723">
        <w:t xml:space="preserve"> </w:t>
      </w:r>
      <w:proofErr w:type="spellStart"/>
      <w:r w:rsidRPr="00225723">
        <w:t>oI</w:t>
      </w:r>
      <w:proofErr w:type="spellEnd"/>
      <w:r w:rsidRPr="00225723">
        <w:t xml:space="preserve"> </w:t>
      </w:r>
      <w:proofErr w:type="spellStart"/>
      <w:r w:rsidRPr="00225723">
        <w:t>MkX</w:t>
      </w:r>
      <w:proofErr w:type="spellEnd"/>
      <w:r w:rsidRPr="00225723">
        <w:t xml:space="preserve"> np"</w:t>
      </w:r>
    </w:p>
    <w:p w14:paraId="1820BB7F" w14:textId="23D0D41C" w:rsidR="00225723" w:rsidRDefault="00225723" w:rsidP="00225723">
      <w:r w:rsidRPr="00225723">
        <w:drawing>
          <wp:inline distT="0" distB="0" distL="0" distR="0" wp14:anchorId="1BE72DB2" wp14:editId="0ED0B732">
            <wp:extent cx="4686334" cy="4810160"/>
            <wp:effectExtent l="0" t="0" r="0" b="9525"/>
            <wp:docPr id="144190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4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F15E" w14:textId="77777777" w:rsidR="00225723" w:rsidRDefault="00225723">
      <w:r>
        <w:br w:type="page"/>
      </w:r>
    </w:p>
    <w:p w14:paraId="331ABCFC" w14:textId="4D81128C" w:rsidR="00225723" w:rsidRDefault="00225723" w:rsidP="00225723">
      <w:r>
        <w:lastRenderedPageBreak/>
        <w:t>S</w:t>
      </w:r>
      <w:r w:rsidRPr="00225723">
        <w:t>how the error when you try and convert an empty input to cipher text</w:t>
      </w:r>
    </w:p>
    <w:p w14:paraId="11AFA67E" w14:textId="79743B24" w:rsidR="00225723" w:rsidRDefault="00225723" w:rsidP="00225723">
      <w:r w:rsidRPr="00225723">
        <w:drawing>
          <wp:inline distT="0" distB="0" distL="0" distR="0" wp14:anchorId="28BE2602" wp14:editId="20DDE664">
            <wp:extent cx="6309360" cy="4603750"/>
            <wp:effectExtent l="0" t="0" r="0" b="6350"/>
            <wp:docPr id="53264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4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D181" w14:textId="77777777" w:rsidR="00225723" w:rsidRDefault="00225723">
      <w:r>
        <w:br w:type="page"/>
      </w:r>
    </w:p>
    <w:p w14:paraId="4B4A38DC" w14:textId="3B0EA4C4" w:rsidR="00225723" w:rsidRDefault="00225723" w:rsidP="00225723">
      <w:r w:rsidRPr="00225723">
        <w:lastRenderedPageBreak/>
        <w:t>One Screen Shot showing the Message Box when you exit the application that says how many Messages were converted</w:t>
      </w:r>
    </w:p>
    <w:p w14:paraId="13A77F21" w14:textId="39FB4BD7" w:rsidR="00225723" w:rsidRDefault="00225723" w:rsidP="00225723">
      <w:r w:rsidRPr="00225723">
        <w:drawing>
          <wp:inline distT="0" distB="0" distL="0" distR="0" wp14:anchorId="4D8F32B3" wp14:editId="00BAFB00">
            <wp:extent cx="6309360" cy="4794885"/>
            <wp:effectExtent l="0" t="0" r="0" b="5715"/>
            <wp:docPr id="204053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35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4E5" w14:textId="3E74D9E7" w:rsidR="00225723" w:rsidRPr="00FA3DD0" w:rsidRDefault="00225723" w:rsidP="00225723"/>
    <w:sectPr w:rsidR="00225723" w:rsidRPr="00FA3DD0" w:rsidSect="00F36394">
      <w:footerReference w:type="even" r:id="rId19"/>
      <w:footerReference w:type="default" r:id="rId20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3228D" w14:textId="77777777" w:rsidR="00DF6CD1" w:rsidRDefault="00DF6CD1">
      <w:r>
        <w:separator/>
      </w:r>
    </w:p>
  </w:endnote>
  <w:endnote w:type="continuationSeparator" w:id="0">
    <w:p w14:paraId="21E25BBC" w14:textId="77777777" w:rsidR="00DF6CD1" w:rsidRDefault="00DF6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4FE55C7D"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 w:rsidR="00927651">
              <w:t>2343</w:t>
            </w:r>
            <w:r w:rsidR="00AE49AB">
              <w:rPr>
                <w:sz w:val="20"/>
                <w:szCs w:val="20"/>
              </w:rPr>
              <w:tab/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751663">
              <w:rPr>
                <w:sz w:val="20"/>
                <w:szCs w:val="20"/>
              </w:rPr>
              <w:t>24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751663">
              <w:rPr>
                <w:sz w:val="20"/>
                <w:szCs w:val="20"/>
              </w:rPr>
              <w:t>5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62DB1A" w14:textId="77777777" w:rsidR="00DF6CD1" w:rsidRDefault="00DF6CD1">
      <w:r>
        <w:separator/>
      </w:r>
    </w:p>
  </w:footnote>
  <w:footnote w:type="continuationSeparator" w:id="0">
    <w:p w14:paraId="48218930" w14:textId="77777777" w:rsidR="00DF6CD1" w:rsidRDefault="00DF6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29C64412"/>
    <w:multiLevelType w:val="multilevel"/>
    <w:tmpl w:val="5EE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8B43C0"/>
    <w:multiLevelType w:val="multilevel"/>
    <w:tmpl w:val="9F924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F70B08"/>
    <w:multiLevelType w:val="multilevel"/>
    <w:tmpl w:val="CF5C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ECC790B"/>
    <w:multiLevelType w:val="multilevel"/>
    <w:tmpl w:val="DB5E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F474D0"/>
    <w:multiLevelType w:val="multilevel"/>
    <w:tmpl w:val="5CCC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318529">
    <w:abstractNumId w:val="28"/>
  </w:num>
  <w:num w:numId="2" w16cid:durableId="2705448">
    <w:abstractNumId w:val="26"/>
  </w:num>
  <w:num w:numId="3" w16cid:durableId="1407535467">
    <w:abstractNumId w:val="47"/>
  </w:num>
  <w:num w:numId="4" w16cid:durableId="1310402266">
    <w:abstractNumId w:val="9"/>
  </w:num>
  <w:num w:numId="5" w16cid:durableId="1707213087">
    <w:abstractNumId w:val="7"/>
  </w:num>
  <w:num w:numId="6" w16cid:durableId="1748334027">
    <w:abstractNumId w:val="6"/>
  </w:num>
  <w:num w:numId="7" w16cid:durableId="226307999">
    <w:abstractNumId w:val="5"/>
  </w:num>
  <w:num w:numId="8" w16cid:durableId="1276214730">
    <w:abstractNumId w:val="4"/>
  </w:num>
  <w:num w:numId="9" w16cid:durableId="764806353">
    <w:abstractNumId w:val="8"/>
  </w:num>
  <w:num w:numId="10" w16cid:durableId="548298425">
    <w:abstractNumId w:val="3"/>
  </w:num>
  <w:num w:numId="11" w16cid:durableId="1536968771">
    <w:abstractNumId w:val="2"/>
  </w:num>
  <w:num w:numId="12" w16cid:durableId="976758089">
    <w:abstractNumId w:val="1"/>
  </w:num>
  <w:num w:numId="13" w16cid:durableId="1608538968">
    <w:abstractNumId w:val="0"/>
  </w:num>
  <w:num w:numId="14" w16cid:durableId="148205882">
    <w:abstractNumId w:val="52"/>
  </w:num>
  <w:num w:numId="15" w16cid:durableId="171842777">
    <w:abstractNumId w:val="38"/>
  </w:num>
  <w:num w:numId="16" w16cid:durableId="331756958">
    <w:abstractNumId w:val="53"/>
  </w:num>
  <w:num w:numId="17" w16cid:durableId="394163275">
    <w:abstractNumId w:val="17"/>
  </w:num>
  <w:num w:numId="18" w16cid:durableId="1599367431">
    <w:abstractNumId w:val="41"/>
  </w:num>
  <w:num w:numId="19" w16cid:durableId="1159080007">
    <w:abstractNumId w:val="48"/>
  </w:num>
  <w:num w:numId="20" w16cid:durableId="2085181276">
    <w:abstractNumId w:val="20"/>
  </w:num>
  <w:num w:numId="21" w16cid:durableId="1439792786">
    <w:abstractNumId w:val="46"/>
  </w:num>
  <w:num w:numId="22" w16cid:durableId="960847430">
    <w:abstractNumId w:val="33"/>
  </w:num>
  <w:num w:numId="23" w16cid:durableId="1405180339">
    <w:abstractNumId w:val="36"/>
  </w:num>
  <w:num w:numId="24" w16cid:durableId="1226600701">
    <w:abstractNumId w:val="39"/>
  </w:num>
  <w:num w:numId="25" w16cid:durableId="1935628534">
    <w:abstractNumId w:val="35"/>
  </w:num>
  <w:num w:numId="26" w16cid:durableId="1104224543">
    <w:abstractNumId w:val="14"/>
  </w:num>
  <w:num w:numId="27" w16cid:durableId="1255554483">
    <w:abstractNumId w:val="51"/>
  </w:num>
  <w:num w:numId="28" w16cid:durableId="1394962577">
    <w:abstractNumId w:val="30"/>
  </w:num>
  <w:num w:numId="29" w16cid:durableId="2009139525">
    <w:abstractNumId w:val="50"/>
  </w:num>
  <w:num w:numId="30" w16cid:durableId="1677924814">
    <w:abstractNumId w:val="43"/>
  </w:num>
  <w:num w:numId="31" w16cid:durableId="1180852762">
    <w:abstractNumId w:val="21"/>
  </w:num>
  <w:num w:numId="32" w16cid:durableId="30231530">
    <w:abstractNumId w:val="49"/>
  </w:num>
  <w:num w:numId="33" w16cid:durableId="261838660">
    <w:abstractNumId w:val="22"/>
  </w:num>
  <w:num w:numId="34" w16cid:durableId="160506555">
    <w:abstractNumId w:val="34"/>
  </w:num>
  <w:num w:numId="35" w16cid:durableId="991256621">
    <w:abstractNumId w:val="18"/>
  </w:num>
  <w:num w:numId="36" w16cid:durableId="166941077">
    <w:abstractNumId w:val="19"/>
  </w:num>
  <w:num w:numId="37" w16cid:durableId="1746149623">
    <w:abstractNumId w:val="40"/>
  </w:num>
  <w:num w:numId="38" w16cid:durableId="182060780">
    <w:abstractNumId w:val="42"/>
  </w:num>
  <w:num w:numId="39" w16cid:durableId="610941282">
    <w:abstractNumId w:val="45"/>
  </w:num>
  <w:num w:numId="40" w16cid:durableId="2062747362">
    <w:abstractNumId w:val="16"/>
  </w:num>
  <w:num w:numId="41" w16cid:durableId="2050372844">
    <w:abstractNumId w:val="15"/>
  </w:num>
  <w:num w:numId="42" w16cid:durableId="637691082">
    <w:abstractNumId w:val="24"/>
  </w:num>
  <w:num w:numId="43" w16cid:durableId="22750116">
    <w:abstractNumId w:val="27"/>
  </w:num>
  <w:num w:numId="44" w16cid:durableId="743064691">
    <w:abstractNumId w:val="32"/>
  </w:num>
  <w:num w:numId="45" w16cid:durableId="845752791">
    <w:abstractNumId w:val="25"/>
  </w:num>
  <w:num w:numId="46" w16cid:durableId="1371804066">
    <w:abstractNumId w:val="12"/>
  </w:num>
  <w:num w:numId="47" w16cid:durableId="350495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867405710">
    <w:abstractNumId w:val="11"/>
  </w:num>
  <w:num w:numId="49" w16cid:durableId="250891303">
    <w:abstractNumId w:val="23"/>
  </w:num>
  <w:num w:numId="50" w16cid:durableId="295985580">
    <w:abstractNumId w:val="13"/>
  </w:num>
  <w:num w:numId="51" w16cid:durableId="1084956983">
    <w:abstractNumId w:val="44"/>
  </w:num>
  <w:num w:numId="52" w16cid:durableId="985744935">
    <w:abstractNumId w:val="29"/>
  </w:num>
  <w:num w:numId="53" w16cid:durableId="722481316">
    <w:abstractNumId w:val="31"/>
  </w:num>
  <w:num w:numId="54" w16cid:durableId="1795445458">
    <w:abstractNumId w:val="54"/>
  </w:num>
  <w:num w:numId="55" w16cid:durableId="31476970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2954"/>
    <w:rsid w:val="0011351B"/>
    <w:rsid w:val="001212C7"/>
    <w:rsid w:val="00132B06"/>
    <w:rsid w:val="00136515"/>
    <w:rsid w:val="00156EB9"/>
    <w:rsid w:val="001637B6"/>
    <w:rsid w:val="00165E88"/>
    <w:rsid w:val="001C1BB2"/>
    <w:rsid w:val="001D2378"/>
    <w:rsid w:val="001E7D64"/>
    <w:rsid w:val="001F7408"/>
    <w:rsid w:val="00225723"/>
    <w:rsid w:val="00263D8E"/>
    <w:rsid w:val="00264015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47FD4"/>
    <w:rsid w:val="00364A68"/>
    <w:rsid w:val="00375D83"/>
    <w:rsid w:val="003832C6"/>
    <w:rsid w:val="00383F54"/>
    <w:rsid w:val="003A241A"/>
    <w:rsid w:val="003A46F9"/>
    <w:rsid w:val="003D2117"/>
    <w:rsid w:val="003D4FAB"/>
    <w:rsid w:val="003D5324"/>
    <w:rsid w:val="003F5DDE"/>
    <w:rsid w:val="00400738"/>
    <w:rsid w:val="00403DFB"/>
    <w:rsid w:val="00407477"/>
    <w:rsid w:val="0041239F"/>
    <w:rsid w:val="004169F6"/>
    <w:rsid w:val="0042417F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65807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2D61"/>
    <w:rsid w:val="0059502E"/>
    <w:rsid w:val="005A36BD"/>
    <w:rsid w:val="005A59B3"/>
    <w:rsid w:val="005B0D4C"/>
    <w:rsid w:val="005B4DB0"/>
    <w:rsid w:val="005C3A0B"/>
    <w:rsid w:val="005C6432"/>
    <w:rsid w:val="005D06A2"/>
    <w:rsid w:val="005D1C1A"/>
    <w:rsid w:val="005E369C"/>
    <w:rsid w:val="005E5CF9"/>
    <w:rsid w:val="005E5E8A"/>
    <w:rsid w:val="00600EC9"/>
    <w:rsid w:val="00621A78"/>
    <w:rsid w:val="006237E9"/>
    <w:rsid w:val="00633839"/>
    <w:rsid w:val="00634A91"/>
    <w:rsid w:val="00651CFC"/>
    <w:rsid w:val="00657A13"/>
    <w:rsid w:val="00691162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1663"/>
    <w:rsid w:val="007517C6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19C2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129EE"/>
    <w:rsid w:val="009259D2"/>
    <w:rsid w:val="00927651"/>
    <w:rsid w:val="00941692"/>
    <w:rsid w:val="00947849"/>
    <w:rsid w:val="009640F6"/>
    <w:rsid w:val="009663E6"/>
    <w:rsid w:val="0098061D"/>
    <w:rsid w:val="0098270C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278D4"/>
    <w:rsid w:val="00A3356F"/>
    <w:rsid w:val="00A343DB"/>
    <w:rsid w:val="00A36811"/>
    <w:rsid w:val="00A44E8D"/>
    <w:rsid w:val="00A46BEA"/>
    <w:rsid w:val="00A52667"/>
    <w:rsid w:val="00A84450"/>
    <w:rsid w:val="00A86148"/>
    <w:rsid w:val="00A919CC"/>
    <w:rsid w:val="00AA09BD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476A"/>
    <w:rsid w:val="00B21EB5"/>
    <w:rsid w:val="00B33CB9"/>
    <w:rsid w:val="00B54893"/>
    <w:rsid w:val="00B6098F"/>
    <w:rsid w:val="00B73AC4"/>
    <w:rsid w:val="00B80491"/>
    <w:rsid w:val="00BB64C5"/>
    <w:rsid w:val="00BC01C9"/>
    <w:rsid w:val="00BC1A80"/>
    <w:rsid w:val="00BD385C"/>
    <w:rsid w:val="00BE1AD9"/>
    <w:rsid w:val="00BE3EDC"/>
    <w:rsid w:val="00C12893"/>
    <w:rsid w:val="00C20AAC"/>
    <w:rsid w:val="00C21718"/>
    <w:rsid w:val="00C23549"/>
    <w:rsid w:val="00C513CA"/>
    <w:rsid w:val="00C51F19"/>
    <w:rsid w:val="00C60E53"/>
    <w:rsid w:val="00C613F8"/>
    <w:rsid w:val="00C70F72"/>
    <w:rsid w:val="00C7429A"/>
    <w:rsid w:val="00C76CE4"/>
    <w:rsid w:val="00C82862"/>
    <w:rsid w:val="00C83C9E"/>
    <w:rsid w:val="00C8537E"/>
    <w:rsid w:val="00C977DF"/>
    <w:rsid w:val="00D0521A"/>
    <w:rsid w:val="00D068CB"/>
    <w:rsid w:val="00D305A8"/>
    <w:rsid w:val="00D33187"/>
    <w:rsid w:val="00D47651"/>
    <w:rsid w:val="00D548CC"/>
    <w:rsid w:val="00D62027"/>
    <w:rsid w:val="00D71E52"/>
    <w:rsid w:val="00D72586"/>
    <w:rsid w:val="00D750BA"/>
    <w:rsid w:val="00D76BB4"/>
    <w:rsid w:val="00D81515"/>
    <w:rsid w:val="00D82CA2"/>
    <w:rsid w:val="00D833C6"/>
    <w:rsid w:val="00D85748"/>
    <w:rsid w:val="00DA48F5"/>
    <w:rsid w:val="00DC5902"/>
    <w:rsid w:val="00DE2174"/>
    <w:rsid w:val="00DF6CD1"/>
    <w:rsid w:val="00E00436"/>
    <w:rsid w:val="00E0413C"/>
    <w:rsid w:val="00E070EC"/>
    <w:rsid w:val="00E1377B"/>
    <w:rsid w:val="00E327C8"/>
    <w:rsid w:val="00E45F06"/>
    <w:rsid w:val="00E46979"/>
    <w:rsid w:val="00E56A1E"/>
    <w:rsid w:val="00E640B3"/>
    <w:rsid w:val="00E659E8"/>
    <w:rsid w:val="00E6784F"/>
    <w:rsid w:val="00EA5216"/>
    <w:rsid w:val="00EB1261"/>
    <w:rsid w:val="00EB2D1D"/>
    <w:rsid w:val="00EB502E"/>
    <w:rsid w:val="00EC7E8B"/>
    <w:rsid w:val="00ED7652"/>
    <w:rsid w:val="00EF189E"/>
    <w:rsid w:val="00EF3CD6"/>
    <w:rsid w:val="00EF5976"/>
    <w:rsid w:val="00F139AE"/>
    <w:rsid w:val="00F20593"/>
    <w:rsid w:val="00F36394"/>
    <w:rsid w:val="00F44EBF"/>
    <w:rsid w:val="00F74658"/>
    <w:rsid w:val="00F8124B"/>
    <w:rsid w:val="00F81438"/>
    <w:rsid w:val="00F8235B"/>
    <w:rsid w:val="00F86838"/>
    <w:rsid w:val="00FA3DD0"/>
    <w:rsid w:val="00FA5148"/>
    <w:rsid w:val="00FB2540"/>
    <w:rsid w:val="00FB5089"/>
    <w:rsid w:val="00FB5D7D"/>
    <w:rsid w:val="00FC3610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4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900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54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12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846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2014-05-06T15:06:00Z</dcterms:created>
  <dcterms:modified xsi:type="dcterms:W3CDTF">2025-03-28T04:33:00Z</dcterms:modified>
</cp:coreProperties>
</file>