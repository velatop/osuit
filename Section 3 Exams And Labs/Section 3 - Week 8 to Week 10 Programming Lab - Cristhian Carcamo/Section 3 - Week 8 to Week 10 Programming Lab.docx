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72B21A1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27651">
              <w:t>234</w:t>
            </w:r>
            <w:r w:rsidR="00DA48F5">
              <w:t>3</w:t>
            </w:r>
            <w:r>
              <w:t xml:space="preserve"> – </w:t>
            </w:r>
            <w:r w:rsidR="00DA48F5">
              <w:t>Object Oriented Programming with C#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D0B78EB" w:rsidR="00272DDC" w:rsidRPr="006E6826" w:rsidRDefault="00751663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5459D570" w:rsidR="00272DDC" w:rsidRPr="006E6826" w:rsidRDefault="009640F6" w:rsidP="007F5540">
            <w:pPr>
              <w:keepNext/>
              <w:keepLines/>
            </w:pPr>
            <w:r>
              <w:t>Cristhian Carcamo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5E97F622" w:rsidR="00272DDC" w:rsidRPr="006E6826" w:rsidRDefault="00FA3DD0" w:rsidP="007F5540">
            <w:pPr>
              <w:keepNext/>
              <w:keepLines/>
            </w:pPr>
            <w:r>
              <w:t>3</w:t>
            </w:r>
            <w:r w:rsidR="009640F6">
              <w:t>/</w:t>
            </w:r>
            <w:r w:rsidR="00165E88">
              <w:t>23</w:t>
            </w:r>
            <w:r w:rsidR="009640F6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3FFEC3C2" w14:textId="4D8A39CB" w:rsidR="00E640B3" w:rsidRDefault="00E640B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FBF844" w14:textId="1CA21954" w:rsidR="00FA3DD0" w:rsidRPr="00165E88" w:rsidRDefault="009129EE" w:rsidP="009129EE">
      <w:pPr>
        <w:jc w:val="center"/>
        <w:rPr>
          <w:b/>
          <w:bCs/>
        </w:rPr>
      </w:pPr>
      <w:r w:rsidRPr="009129EE">
        <w:rPr>
          <w:b/>
          <w:bCs/>
        </w:rPr>
        <w:t>Section 3 - Week 8 to Week 10 Programming Lab</w:t>
      </w:r>
    </w:p>
    <w:p w14:paraId="1190D79F" w14:textId="65394717" w:rsidR="00B1476A" w:rsidRDefault="00B1476A" w:rsidP="00B1476A"/>
    <w:p w14:paraId="61693A2F" w14:textId="77777777" w:rsidR="00B1476A" w:rsidRDefault="00B1476A">
      <w:r>
        <w:br w:type="page"/>
      </w:r>
    </w:p>
    <w:p w14:paraId="3A72E7F4" w14:textId="61224E3A" w:rsidR="00B1476A" w:rsidRDefault="00B1476A" w:rsidP="00B1476A">
      <w:r>
        <w:lastRenderedPageBreak/>
        <w:t>Development</w:t>
      </w:r>
    </w:p>
    <w:p w14:paraId="70C73C80" w14:textId="51B3EBB2" w:rsidR="00B1476A" w:rsidRDefault="00B1476A" w:rsidP="00B1476A">
      <w:r w:rsidRPr="00B1476A">
        <w:drawing>
          <wp:inline distT="0" distB="0" distL="0" distR="0" wp14:anchorId="063953E2" wp14:editId="16ABCFD6">
            <wp:extent cx="6309360" cy="4206240"/>
            <wp:effectExtent l="0" t="0" r="0" b="3810"/>
            <wp:docPr id="36523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9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354" w14:textId="77777777" w:rsidR="00B1476A" w:rsidRDefault="00B1476A">
      <w:r>
        <w:br w:type="page"/>
      </w:r>
    </w:p>
    <w:p w14:paraId="37E47045" w14:textId="57987FCD" w:rsidR="00B1476A" w:rsidRPr="00FA3DD0" w:rsidRDefault="00B1476A" w:rsidP="00B1476A">
      <w:r w:rsidRPr="00B1476A">
        <w:lastRenderedPageBreak/>
        <w:drawing>
          <wp:inline distT="0" distB="0" distL="0" distR="0" wp14:anchorId="106BB05F" wp14:editId="0C3C503F">
            <wp:extent cx="6309360" cy="4206240"/>
            <wp:effectExtent l="0" t="0" r="0" b="3810"/>
            <wp:docPr id="42409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0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95E2" w14:textId="5FA0E91A" w:rsidR="00B1476A" w:rsidRDefault="00B1476A" w:rsidP="00165E88"/>
    <w:p w14:paraId="3B1B6CD4" w14:textId="77777777" w:rsidR="00B1476A" w:rsidRDefault="00B1476A">
      <w:r>
        <w:br w:type="page"/>
      </w:r>
    </w:p>
    <w:p w14:paraId="374B524B" w14:textId="12B1AED2" w:rsidR="00C977DF" w:rsidRDefault="00B1476A" w:rsidP="00165E88">
      <w:r w:rsidRPr="00B1476A">
        <w:lastRenderedPageBreak/>
        <w:drawing>
          <wp:inline distT="0" distB="0" distL="0" distR="0" wp14:anchorId="2A17A43B" wp14:editId="6C08847B">
            <wp:extent cx="6309360" cy="4203065"/>
            <wp:effectExtent l="0" t="0" r="0" b="6985"/>
            <wp:docPr id="6571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74A6" w14:textId="77777777" w:rsidR="00C977DF" w:rsidRDefault="00C977DF">
      <w:r>
        <w:br w:type="page"/>
      </w:r>
    </w:p>
    <w:p w14:paraId="7D507551" w14:textId="1CEF545D" w:rsidR="00FA3DD0" w:rsidRDefault="00FA3DD0" w:rsidP="00165E88"/>
    <w:p w14:paraId="05A24B2B" w14:textId="068C6B40" w:rsidR="00C977DF" w:rsidRDefault="00C977DF" w:rsidP="00165E88">
      <w:r w:rsidRPr="00C977DF">
        <w:drawing>
          <wp:inline distT="0" distB="0" distL="0" distR="0" wp14:anchorId="523A6E21" wp14:editId="269FCA25">
            <wp:extent cx="6172245" cy="7353354"/>
            <wp:effectExtent l="0" t="0" r="0" b="0"/>
            <wp:docPr id="51481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1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45" cy="73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3ABC" w14:textId="77777777" w:rsidR="00C977DF" w:rsidRDefault="00C977DF">
      <w:r>
        <w:br w:type="page"/>
      </w:r>
    </w:p>
    <w:p w14:paraId="2D112A31" w14:textId="266A0547" w:rsidR="00C977DF" w:rsidRDefault="00C977DF" w:rsidP="00165E88">
      <w:r w:rsidRPr="00C977DF">
        <w:lastRenderedPageBreak/>
        <w:drawing>
          <wp:inline distT="0" distB="0" distL="0" distR="0" wp14:anchorId="67A7C302" wp14:editId="29F1146C">
            <wp:extent cx="6134145" cy="7334304"/>
            <wp:effectExtent l="0" t="0" r="0" b="0"/>
            <wp:docPr id="105216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62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45" cy="73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409F" w14:textId="77777777" w:rsidR="00C977DF" w:rsidRDefault="00C977DF">
      <w:r>
        <w:br w:type="page"/>
      </w:r>
    </w:p>
    <w:p w14:paraId="1552D960" w14:textId="38D7CE17" w:rsidR="005A36BD" w:rsidRDefault="00C8537E" w:rsidP="00165E88">
      <w:r w:rsidRPr="00C8537E">
        <w:lastRenderedPageBreak/>
        <w:drawing>
          <wp:inline distT="0" distB="0" distL="0" distR="0" wp14:anchorId="72259FA8" wp14:editId="3C83195F">
            <wp:extent cx="6309360" cy="5963285"/>
            <wp:effectExtent l="0" t="0" r="0" b="0"/>
            <wp:docPr id="198443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9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F89" w14:textId="77777777" w:rsidR="005A36BD" w:rsidRDefault="005A36BD">
      <w:r>
        <w:br w:type="page"/>
      </w:r>
    </w:p>
    <w:p w14:paraId="69673E8E" w14:textId="0341D503" w:rsidR="005A36BD" w:rsidRDefault="005A36BD" w:rsidP="00165E88">
      <w:r w:rsidRPr="005A36BD">
        <w:lastRenderedPageBreak/>
        <w:drawing>
          <wp:inline distT="0" distB="0" distL="0" distR="0" wp14:anchorId="383AD4B7" wp14:editId="43FF34D1">
            <wp:extent cx="6162720" cy="7362879"/>
            <wp:effectExtent l="0" t="0" r="9525" b="9525"/>
            <wp:docPr id="3856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12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720" cy="73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6BF" w14:textId="77777777" w:rsidR="005A36BD" w:rsidRDefault="005A36BD">
      <w:r>
        <w:br w:type="page"/>
      </w:r>
    </w:p>
    <w:p w14:paraId="1F61BAA3" w14:textId="471F2F47" w:rsidR="005A36BD" w:rsidRDefault="005A36BD" w:rsidP="00165E88">
      <w:r w:rsidRPr="005A36BD">
        <w:lastRenderedPageBreak/>
        <w:drawing>
          <wp:inline distT="0" distB="0" distL="0" distR="0" wp14:anchorId="6C2B3129" wp14:editId="5009F4CB">
            <wp:extent cx="6096045" cy="7286678"/>
            <wp:effectExtent l="0" t="0" r="0" b="0"/>
            <wp:docPr id="125738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84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72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9D99" w14:textId="77777777" w:rsidR="005A36BD" w:rsidRDefault="005A36BD">
      <w:r>
        <w:br w:type="page"/>
      </w:r>
    </w:p>
    <w:p w14:paraId="24F0DB70" w14:textId="2D5BB787" w:rsidR="005A36BD" w:rsidRDefault="005A36BD" w:rsidP="00165E88">
      <w:r w:rsidRPr="005A36BD">
        <w:lastRenderedPageBreak/>
        <w:drawing>
          <wp:inline distT="0" distB="0" distL="0" distR="0" wp14:anchorId="75955205" wp14:editId="7C788957">
            <wp:extent cx="6048419" cy="7248578"/>
            <wp:effectExtent l="0" t="0" r="9525" b="9525"/>
            <wp:docPr id="22481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13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419" cy="72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77C2" w14:textId="77777777" w:rsidR="005A36BD" w:rsidRDefault="005A36BD">
      <w:r>
        <w:br w:type="page"/>
      </w:r>
    </w:p>
    <w:p w14:paraId="40A5A29A" w14:textId="6E48AC28" w:rsidR="005A36BD" w:rsidRDefault="005A36BD" w:rsidP="00165E88">
      <w:r w:rsidRPr="005A36BD">
        <w:lastRenderedPageBreak/>
        <w:drawing>
          <wp:inline distT="0" distB="0" distL="0" distR="0" wp14:anchorId="1AA0E6A9" wp14:editId="29BD94F2">
            <wp:extent cx="6229396" cy="7315253"/>
            <wp:effectExtent l="0" t="0" r="0" b="0"/>
            <wp:docPr id="95065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59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96" cy="73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6933" w14:textId="77777777" w:rsidR="005A36BD" w:rsidRDefault="005A36BD">
      <w:r>
        <w:br w:type="page"/>
      </w:r>
    </w:p>
    <w:p w14:paraId="6E3E7CDA" w14:textId="77777777" w:rsidR="00C977DF" w:rsidRPr="00FA3DD0" w:rsidRDefault="00C977DF" w:rsidP="00165E88"/>
    <w:sectPr w:rsidR="00C977DF" w:rsidRPr="00FA3DD0" w:rsidSect="00F36394">
      <w:footerReference w:type="even" r:id="rId18"/>
      <w:footerReference w:type="default" r:id="rId19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93CC6F" w14:textId="77777777" w:rsidR="00A919CC" w:rsidRDefault="00A919CC">
      <w:r>
        <w:separator/>
      </w:r>
    </w:p>
  </w:endnote>
  <w:endnote w:type="continuationSeparator" w:id="0">
    <w:p w14:paraId="7DF10344" w14:textId="77777777" w:rsidR="00A919CC" w:rsidRDefault="00A91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4FE55C7D"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 w:rsidR="00927651">
              <w:t>2343</w:t>
            </w:r>
            <w:r w:rsidR="00AE49AB">
              <w:rPr>
                <w:sz w:val="20"/>
                <w:szCs w:val="20"/>
              </w:rPr>
              <w:tab/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751663">
              <w:rPr>
                <w:sz w:val="20"/>
                <w:szCs w:val="20"/>
              </w:rPr>
              <w:t>24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751663">
              <w:rPr>
                <w:sz w:val="20"/>
                <w:szCs w:val="20"/>
              </w:rPr>
              <w:t>5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D2B57F" w14:textId="77777777" w:rsidR="00A919CC" w:rsidRDefault="00A919CC">
      <w:r>
        <w:separator/>
      </w:r>
    </w:p>
  </w:footnote>
  <w:footnote w:type="continuationSeparator" w:id="0">
    <w:p w14:paraId="7B0142AD" w14:textId="77777777" w:rsidR="00A919CC" w:rsidRDefault="00A91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18529">
    <w:abstractNumId w:val="28"/>
  </w:num>
  <w:num w:numId="2" w16cid:durableId="2705448">
    <w:abstractNumId w:val="26"/>
  </w:num>
  <w:num w:numId="3" w16cid:durableId="1407535467">
    <w:abstractNumId w:val="43"/>
  </w:num>
  <w:num w:numId="4" w16cid:durableId="1310402266">
    <w:abstractNumId w:val="9"/>
  </w:num>
  <w:num w:numId="5" w16cid:durableId="1707213087">
    <w:abstractNumId w:val="7"/>
  </w:num>
  <w:num w:numId="6" w16cid:durableId="1748334027">
    <w:abstractNumId w:val="6"/>
  </w:num>
  <w:num w:numId="7" w16cid:durableId="226307999">
    <w:abstractNumId w:val="5"/>
  </w:num>
  <w:num w:numId="8" w16cid:durableId="1276214730">
    <w:abstractNumId w:val="4"/>
  </w:num>
  <w:num w:numId="9" w16cid:durableId="764806353">
    <w:abstractNumId w:val="8"/>
  </w:num>
  <w:num w:numId="10" w16cid:durableId="548298425">
    <w:abstractNumId w:val="3"/>
  </w:num>
  <w:num w:numId="11" w16cid:durableId="1536968771">
    <w:abstractNumId w:val="2"/>
  </w:num>
  <w:num w:numId="12" w16cid:durableId="976758089">
    <w:abstractNumId w:val="1"/>
  </w:num>
  <w:num w:numId="13" w16cid:durableId="1608538968">
    <w:abstractNumId w:val="0"/>
  </w:num>
  <w:num w:numId="14" w16cid:durableId="148205882">
    <w:abstractNumId w:val="48"/>
  </w:num>
  <w:num w:numId="15" w16cid:durableId="171842777">
    <w:abstractNumId w:val="35"/>
  </w:num>
  <w:num w:numId="16" w16cid:durableId="331756958">
    <w:abstractNumId w:val="49"/>
  </w:num>
  <w:num w:numId="17" w16cid:durableId="394163275">
    <w:abstractNumId w:val="17"/>
  </w:num>
  <w:num w:numId="18" w16cid:durableId="1599367431">
    <w:abstractNumId w:val="38"/>
  </w:num>
  <w:num w:numId="19" w16cid:durableId="1159080007">
    <w:abstractNumId w:val="44"/>
  </w:num>
  <w:num w:numId="20" w16cid:durableId="2085181276">
    <w:abstractNumId w:val="20"/>
  </w:num>
  <w:num w:numId="21" w16cid:durableId="1439792786">
    <w:abstractNumId w:val="42"/>
  </w:num>
  <w:num w:numId="22" w16cid:durableId="960847430">
    <w:abstractNumId w:val="31"/>
  </w:num>
  <w:num w:numId="23" w16cid:durableId="1405180339">
    <w:abstractNumId w:val="34"/>
  </w:num>
  <w:num w:numId="24" w16cid:durableId="1226600701">
    <w:abstractNumId w:val="36"/>
  </w:num>
  <w:num w:numId="25" w16cid:durableId="1935628534">
    <w:abstractNumId w:val="33"/>
  </w:num>
  <w:num w:numId="26" w16cid:durableId="1104224543">
    <w:abstractNumId w:val="14"/>
  </w:num>
  <w:num w:numId="27" w16cid:durableId="1255554483">
    <w:abstractNumId w:val="47"/>
  </w:num>
  <w:num w:numId="28" w16cid:durableId="1394962577">
    <w:abstractNumId w:val="29"/>
  </w:num>
  <w:num w:numId="29" w16cid:durableId="2009139525">
    <w:abstractNumId w:val="46"/>
  </w:num>
  <w:num w:numId="30" w16cid:durableId="1677924814">
    <w:abstractNumId w:val="40"/>
  </w:num>
  <w:num w:numId="31" w16cid:durableId="1180852762">
    <w:abstractNumId w:val="21"/>
  </w:num>
  <w:num w:numId="32" w16cid:durableId="30231530">
    <w:abstractNumId w:val="45"/>
  </w:num>
  <w:num w:numId="33" w16cid:durableId="261838660">
    <w:abstractNumId w:val="22"/>
  </w:num>
  <w:num w:numId="34" w16cid:durableId="160506555">
    <w:abstractNumId w:val="32"/>
  </w:num>
  <w:num w:numId="35" w16cid:durableId="991256621">
    <w:abstractNumId w:val="18"/>
  </w:num>
  <w:num w:numId="36" w16cid:durableId="166941077">
    <w:abstractNumId w:val="19"/>
  </w:num>
  <w:num w:numId="37" w16cid:durableId="1746149623">
    <w:abstractNumId w:val="37"/>
  </w:num>
  <w:num w:numId="38" w16cid:durableId="182060780">
    <w:abstractNumId w:val="39"/>
  </w:num>
  <w:num w:numId="39" w16cid:durableId="610941282">
    <w:abstractNumId w:val="41"/>
  </w:num>
  <w:num w:numId="40" w16cid:durableId="2062747362">
    <w:abstractNumId w:val="16"/>
  </w:num>
  <w:num w:numId="41" w16cid:durableId="2050372844">
    <w:abstractNumId w:val="15"/>
  </w:num>
  <w:num w:numId="42" w16cid:durableId="637691082">
    <w:abstractNumId w:val="24"/>
  </w:num>
  <w:num w:numId="43" w16cid:durableId="22750116">
    <w:abstractNumId w:val="27"/>
  </w:num>
  <w:num w:numId="44" w16cid:durableId="743064691">
    <w:abstractNumId w:val="30"/>
  </w:num>
  <w:num w:numId="45" w16cid:durableId="845752791">
    <w:abstractNumId w:val="25"/>
  </w:num>
  <w:num w:numId="46" w16cid:durableId="1371804066">
    <w:abstractNumId w:val="12"/>
  </w:num>
  <w:num w:numId="47" w16cid:durableId="350495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67405710">
    <w:abstractNumId w:val="11"/>
  </w:num>
  <w:num w:numId="49" w16cid:durableId="250891303">
    <w:abstractNumId w:val="23"/>
  </w:num>
  <w:num w:numId="50" w16cid:durableId="2959855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2954"/>
    <w:rsid w:val="0011351B"/>
    <w:rsid w:val="001212C7"/>
    <w:rsid w:val="00132B06"/>
    <w:rsid w:val="00136515"/>
    <w:rsid w:val="00156EB9"/>
    <w:rsid w:val="001637B6"/>
    <w:rsid w:val="00165E88"/>
    <w:rsid w:val="001C1BB2"/>
    <w:rsid w:val="001D2378"/>
    <w:rsid w:val="001E7D64"/>
    <w:rsid w:val="001F7408"/>
    <w:rsid w:val="00263D8E"/>
    <w:rsid w:val="00264015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47FD4"/>
    <w:rsid w:val="00364A68"/>
    <w:rsid w:val="00375D83"/>
    <w:rsid w:val="003832C6"/>
    <w:rsid w:val="00383F54"/>
    <w:rsid w:val="003A241A"/>
    <w:rsid w:val="003A46F9"/>
    <w:rsid w:val="003D2117"/>
    <w:rsid w:val="003D4FAB"/>
    <w:rsid w:val="003D5324"/>
    <w:rsid w:val="003F5DDE"/>
    <w:rsid w:val="00400738"/>
    <w:rsid w:val="00403DFB"/>
    <w:rsid w:val="00407477"/>
    <w:rsid w:val="0041239F"/>
    <w:rsid w:val="004169F6"/>
    <w:rsid w:val="0042417F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65807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2D61"/>
    <w:rsid w:val="0059502E"/>
    <w:rsid w:val="005A36BD"/>
    <w:rsid w:val="005A59B3"/>
    <w:rsid w:val="005B0D4C"/>
    <w:rsid w:val="005B4DB0"/>
    <w:rsid w:val="005C3A0B"/>
    <w:rsid w:val="005C6432"/>
    <w:rsid w:val="005D1C1A"/>
    <w:rsid w:val="005E369C"/>
    <w:rsid w:val="005E5CF9"/>
    <w:rsid w:val="005E5E8A"/>
    <w:rsid w:val="00600EC9"/>
    <w:rsid w:val="00621A78"/>
    <w:rsid w:val="006237E9"/>
    <w:rsid w:val="00633839"/>
    <w:rsid w:val="00634A91"/>
    <w:rsid w:val="00651CFC"/>
    <w:rsid w:val="00657A13"/>
    <w:rsid w:val="00691162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1663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19C2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129EE"/>
    <w:rsid w:val="009259D2"/>
    <w:rsid w:val="00927651"/>
    <w:rsid w:val="00941692"/>
    <w:rsid w:val="00947849"/>
    <w:rsid w:val="009640F6"/>
    <w:rsid w:val="009663E6"/>
    <w:rsid w:val="0098061D"/>
    <w:rsid w:val="0098270C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78D4"/>
    <w:rsid w:val="00A3356F"/>
    <w:rsid w:val="00A343DB"/>
    <w:rsid w:val="00A36811"/>
    <w:rsid w:val="00A44E8D"/>
    <w:rsid w:val="00A46BEA"/>
    <w:rsid w:val="00A52667"/>
    <w:rsid w:val="00A84450"/>
    <w:rsid w:val="00A86148"/>
    <w:rsid w:val="00A919CC"/>
    <w:rsid w:val="00AA09BD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476A"/>
    <w:rsid w:val="00B21EB5"/>
    <w:rsid w:val="00B33CB9"/>
    <w:rsid w:val="00B54893"/>
    <w:rsid w:val="00B73AC4"/>
    <w:rsid w:val="00B80491"/>
    <w:rsid w:val="00BB64C5"/>
    <w:rsid w:val="00BC01C9"/>
    <w:rsid w:val="00BC1A80"/>
    <w:rsid w:val="00BD385C"/>
    <w:rsid w:val="00BE1AD9"/>
    <w:rsid w:val="00BE3EDC"/>
    <w:rsid w:val="00C12893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C8537E"/>
    <w:rsid w:val="00C977DF"/>
    <w:rsid w:val="00D068CB"/>
    <w:rsid w:val="00D305A8"/>
    <w:rsid w:val="00D33187"/>
    <w:rsid w:val="00D47651"/>
    <w:rsid w:val="00D548CC"/>
    <w:rsid w:val="00D62027"/>
    <w:rsid w:val="00D71E52"/>
    <w:rsid w:val="00D72586"/>
    <w:rsid w:val="00D750BA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77B"/>
    <w:rsid w:val="00E327C8"/>
    <w:rsid w:val="00E45F06"/>
    <w:rsid w:val="00E46979"/>
    <w:rsid w:val="00E56A1E"/>
    <w:rsid w:val="00E640B3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139AE"/>
    <w:rsid w:val="00F20593"/>
    <w:rsid w:val="00F36394"/>
    <w:rsid w:val="00F44EBF"/>
    <w:rsid w:val="00F74658"/>
    <w:rsid w:val="00F8124B"/>
    <w:rsid w:val="00F81438"/>
    <w:rsid w:val="00F8235B"/>
    <w:rsid w:val="00F86838"/>
    <w:rsid w:val="00FA3DD0"/>
    <w:rsid w:val="00FA5148"/>
    <w:rsid w:val="00FB2540"/>
    <w:rsid w:val="00FB5089"/>
    <w:rsid w:val="00FB5D7D"/>
    <w:rsid w:val="00FC3610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9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90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7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54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12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316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2014-05-06T15:06:00Z</dcterms:created>
  <dcterms:modified xsi:type="dcterms:W3CDTF">2025-03-24T00:31:00Z</dcterms:modified>
</cp:coreProperties>
</file>